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spacing w:after="100"/>
        <w:jc w:val="center"/>
        <w:rPr>
          <w:rFonts w:ascii="方正小标宋简体" w:hAnsi="方正小标宋简体" w:eastAsia="方正小标宋简体" w:cs="方正小标宋简体"/>
          <w:b/>
          <w:sz w:val="36"/>
          <w:szCs w:val="36"/>
        </w:rPr>
      </w:pPr>
      <w:bookmarkStart w:id="0" w:name="_Toc28624"/>
      <w:r>
        <w:rPr>
          <w:rFonts w:hint="eastAsia" w:ascii="黑体" w:hAnsi="黑体" w:eastAsia="黑体" w:cs="黑体"/>
          <w:bCs/>
          <w:sz w:val="36"/>
          <w:szCs w:val="36"/>
        </w:rPr>
        <w:t>郑州西亚斯学院毕业论文（设计）</w:t>
      </w:r>
      <w:bookmarkEnd w:id="0"/>
      <w:r>
        <w:rPr>
          <w:rFonts w:hint="eastAsia" w:ascii="黑体" w:hAnsi="黑体" w:eastAsia="黑体" w:cs="黑体"/>
          <w:bCs/>
          <w:sz w:val="36"/>
          <w:szCs w:val="36"/>
        </w:rPr>
        <w:t>任务书</w:t>
      </w:r>
    </w:p>
    <w:tbl>
      <w:tblPr>
        <w:tblStyle w:val="5"/>
        <w:tblW w:w="9638" w:type="dxa"/>
        <w:tblInd w:w="-2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602"/>
        <w:gridCol w:w="129"/>
        <w:gridCol w:w="2194"/>
        <w:gridCol w:w="537"/>
        <w:gridCol w:w="757"/>
        <w:gridCol w:w="1171"/>
        <w:gridCol w:w="935"/>
        <w:gridCol w:w="2713"/>
      </w:tblGrid>
      <w:tr>
        <w:trPr>
          <w:trHeight w:val="709" w:hRule="atLeast"/>
        </w:trPr>
        <w:tc>
          <w:tcPr>
            <w:tcW w:w="1202" w:type="dxa"/>
            <w:gridSpan w:val="2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姓名</w:t>
            </w:r>
          </w:p>
        </w:tc>
        <w:tc>
          <w:tcPr>
            <w:tcW w:w="2323" w:type="dxa"/>
            <w:gridSpan w:val="2"/>
            <w:noWrap/>
            <w:vAlign w:val="center"/>
          </w:tcPr>
          <w:p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张君豪</w:t>
            </w:r>
          </w:p>
        </w:tc>
        <w:tc>
          <w:tcPr>
            <w:tcW w:w="537" w:type="dxa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学号</w:t>
            </w:r>
          </w:p>
        </w:tc>
        <w:tc>
          <w:tcPr>
            <w:tcW w:w="1928" w:type="dxa"/>
            <w:gridSpan w:val="2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2022105430023</w:t>
            </w:r>
          </w:p>
        </w:tc>
        <w:tc>
          <w:tcPr>
            <w:tcW w:w="935" w:type="dxa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专业</w:t>
            </w:r>
          </w:p>
        </w:tc>
        <w:tc>
          <w:tcPr>
            <w:tcW w:w="2713" w:type="dxa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数据科学与大数据技术（智能信息处理）</w:t>
            </w:r>
          </w:p>
        </w:tc>
      </w:tr>
      <w:tr>
        <w:trPr>
          <w:trHeight w:val="693" w:hRule="atLeast"/>
        </w:trPr>
        <w:tc>
          <w:tcPr>
            <w:tcW w:w="9638" w:type="dxa"/>
            <w:gridSpan w:val="9"/>
            <w:noWrap/>
            <w:vAlign w:val="center"/>
          </w:tcPr>
          <w:p>
            <w:pPr>
              <w:spacing w:line="360" w:lineRule="auto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题目：基于 Spring Boot 的高校运动会管理系统设计与实现</w:t>
            </w:r>
          </w:p>
        </w:tc>
      </w:tr>
      <w:tr>
        <w:trPr>
          <w:trHeight w:val="2874" w:hRule="atLeast"/>
        </w:trPr>
        <w:tc>
          <w:tcPr>
            <w:tcW w:w="9638" w:type="dxa"/>
            <w:gridSpan w:val="9"/>
            <w:noWrap/>
          </w:tcPr>
          <w:p>
            <w:pPr>
              <w:spacing w:line="360" w:lineRule="auto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研究（设计）目的与任务：</w:t>
            </w:r>
            <w:bookmarkStart w:id="1" w:name="_GoBack"/>
            <w:bookmarkEnd w:id="1"/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研究目的：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本研究旨在围绕高校运动会“报名—编排—竞赛—计分—公示—奖项—统计”全流程存在的信息割裂、线下协同成本高、成绩追溯困难与数据应用不足等痛点，设计并实现一套基于 Spring Boot 的高校运动会管理系统，形成前后端分离、角色清晰、流程闭环、数据可视化的一体化解决方案。系统面向普通用户（学生/参赛者）与管理员（赛事组织者）两类角色，通过在线报名、赛程编排、分组与道次管理、成绩录入与校验、奖项设置与发放、公告通知与异议申诉、报表与统计分析等功能，提升组织效率与公平性，降低人工差错与沟通成本，沉淀可分析的数据资产；同时以 Spring Security + JWT 的鉴权体系与操作审计保障合规与可追溯，以 ECharts 可视化支撑赛事数据洞察与决策，为高校体育信息化提供可复制的技术路径与工程实践范式。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研究任务：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1.需求分析：面向体育部/二级学院与学生群体开展访谈与问卷，梳理角色、场景与优先级，输出《需求分析报告》《功能需求规格说明书》。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（2）系统设计：完成总体架构与分层设计、接口规范与权限模型、数据库 E-R 建模，明确用户、项目、赛程、分组、成绩、奖项、公告与统计等核心域模型。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（3）功能实现：普通用户端实现注册登录、赛事与项目浏览/报名、个人赛程与成绩查询、公告与奖项查看、成绩申诉与个人资料管理；管理员端实现项目与赛程维护、报名审核与分组/道次、成绩录入与统计、奖项设置与颁发、公告发布、数据报表与系统配置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（4）交互与体验优化：采用组件化与响应式设计，完善表单校验、状态反馈与异常处理，保证多终端一致性与可用性。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（5）测试与优化：设计单元、接口、功能、性能与安全测试用例，重点覆盖并发报名、成绩准确性、权限边界、数据一致性、异常回滚与敏感操作审计，持续优化延迟与吞吐。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（6）论文与成果整理：完善设计文档、接口文档、测试报告、运维与用户手册，撰写毕业论文，总结关键技术与创新点。</w:t>
            </w:r>
          </w:p>
        </w:tc>
      </w:tr>
      <w:tr>
        <w:trPr>
          <w:trHeight w:val="3281" w:hRule="atLeast"/>
        </w:trPr>
        <w:tc>
          <w:tcPr>
            <w:tcW w:w="9638" w:type="dxa"/>
            <w:gridSpan w:val="9"/>
            <w:noWrap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基本要求（应进行的调查研究或实验实习、研究方法、应掌握的原始资料（数据）、参考文献及其设计 技术要求、注意事项等，基本要求应符合《郑州西亚斯学院本科毕业论文（设计）工作管理条例》有关 规定）：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1.设计和分析的技术要求：熟练掌握 SSM 框架和相关技术，包括 Spring 、SpringMVC 、MyBatis、 MySQL 等，在分析和设计过程中，鼓励使用面向对象技术和 UML 建模工具。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2.功能要求：能够实现管理系统的核心功能，必须包含但不限于：普通用户（学生/参赛者）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可以</w:t>
            </w:r>
            <w:r>
              <w:rPr>
                <w:rFonts w:hint="eastAsia" w:ascii="宋体" w:hAnsi="宋体" w:cs="宋体"/>
                <w:sz w:val="24"/>
                <w:szCs w:val="24"/>
              </w:rPr>
              <w:t>登录注册、查看赛事信息、报名参赛项目、查看个人赛程与成绩、查看赛事公告与通知、成绩申诉、查看奖项信息、个人资料管理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；管理员（赛事组织者）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用户可以进行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用户与运动员管理、项目与赛事安排管理、报名审核与分组管理、成绩录入与统计、奖项设置与颁发管理、公告与通知发布、数据统计与报表分析、系统设置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z w:val="24"/>
                <w:szCs w:val="24"/>
              </w:rPr>
              <w:t>.用户体验要求：注重用户体验，设计出简洁、易用的界面，提高用户的使用体验和满意度。同时， 需要考虑响应速度和页面加载性能，确保用户能够快速访问和使用系统。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sz w:val="24"/>
                <w:szCs w:val="24"/>
              </w:rPr>
              <w:t>.数据安全要求：确保用户数据的安全性，采取合适的数据加密和存储技术，防止用户数据泄露。 同时，需要遵守相关法律法规和政策要求，保护用户隐私。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sz w:val="24"/>
                <w:szCs w:val="24"/>
              </w:rPr>
              <w:t>.可扩展性和可维护性要求：设计平台时需要考虑平台的可扩展性和可维护性， 以便于未来对平台 进行升级和扩展。同时，需要编写清晰的开发文档和使用手册，方便后续的维护和升级。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sz w:val="24"/>
                <w:szCs w:val="24"/>
              </w:rPr>
              <w:t>.权限管理与认证要求：设计系统的权限管理与认证功能，确保只有经过授权的用户才能访问和使 用系统。同时，需要考虑如何保证权限管理的安全性和准确性。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  <w:sz w:val="24"/>
                <w:szCs w:val="24"/>
              </w:rPr>
              <w:t>.性能要求：确保系统的性能满足需求，包括平均用户请求响应速度、并发处理能力等，满足中小 企业常规使用。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="宋体" w:hAnsi="宋体" w:cs="宋体"/>
                <w:sz w:val="24"/>
                <w:szCs w:val="24"/>
              </w:rPr>
              <w:t>.测试与优化要求：对文档管理系统进行全面的测试，包括功能测试、性能测试等。确保系统的功 能和性能满足需求，并优化系统的性能和响应速度。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sz w:val="24"/>
                <w:szCs w:val="24"/>
              </w:rPr>
              <w:t>.论文要求：按照学校规定，在毕业设计工作的时间节点内完成毕业设计和论文撰写工作。论文撰 写符合学校规范,各项毕业设计材料符合学校规范，且完备。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="宋体" w:hAnsi="宋体" w:cs="宋体"/>
                <w:sz w:val="24"/>
                <w:szCs w:val="24"/>
              </w:rPr>
              <w:t>.参考文献符合下列要求：合理引用文献数据、观点、原理等材料，但不能抄袭。查询近 5 年与论文研究内容相关的文献资料，主要包括国内外期刊论文、行业报告、研究报告和著作等。查阅参考文献资料，并标注在论文中不少于 15 个，至少有 2 篇外文文献。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1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sz w:val="24"/>
                <w:szCs w:val="24"/>
              </w:rPr>
              <w:t>.答辩准备充分：毕设需要进行充分的答辩准备，论文查重符合学校规定后，准备详细的演示 PPT 和项目报告等材料。能够清晰地展示系统的功能和成果，回答评审专家的问题。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参考文献：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[1]季宇杰,石云,蒋卫详.基于SSM框架的运动会管理系统的设计与实现[J].电子测试,2020,(16):74-75.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[2]陈立.校园运动会管理系统的设计与实现[J].电子制作,2022,30(13):45-48.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[3]陈昭桦.高校运动会智能管理系统的设计与实现[D].华中师范大学,2021.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[4]王莹莹,张慧.索美运动会管理系统在高校田径运动会中的应用研究——以沈阳工程学院第十五届田径运动会为例[J].当代体育科技,2020,10(12):103-104.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[5]张得保,秦春波,李鹏,等.大学生课外体育锻炼智能管理系统的研发与应用[J].体育科技文献通报,2025,33(05):297-301.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[6]刘超华,王淑英.基于物联网技术的高校体育智慧管理系统建设研究[C]//中国体育科学学会.第十三届全国体育科学大会论文摘要集——墙报交流(体育工程分会).河北师范大学;,2023:202-204.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[7]李志轩,肖鑫,戴振华.基于React的体育培训后台管理系统[J].大众科技,2023,25(03):12-15.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[8]朱焱,邓述为.基于Java的高校运动会管理系统[J].电脑编程技巧与维护,2022,(12):84-86.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[9]方生.基于“Vue.js”前端框架技术的研究[J].电脑知识与技术,2021,17(19):59-60+64.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[10]喻佳,吴丹新.基于SpringBoot的Web快速开发框架[J].电脑编程技巧与维护,2021,(09):31-33.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[11]魏晨,纪雪健.基于SpringMVC+ECharts的可视化数据展示平台设计[C]//天津市电子学会,天津市仪器仪表学会.第三十四届中国（天津）2020’IT、网络、信息技术、电子、仪器仪表创新学术会议论文集.天津光电通信技术有限公司;,2020:64-67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[12]田小萍,卢小清,王兴建.基于Spring实现应用插件化扩展的探索和研究[C]//中国计算机用户协会网络应用分会.中国计算机用户协会网络应用分会2023年第二十七届网络新技术与应用年会论文集.北京师范大学信息网络中心;,2023:370-374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[13]C. A G ,B. S S ,A. J P , et al.Development of evidence-informed recommendations for the training and management of disability sport event volunteers: an application of the AGREE II instrument[J].International Journal of Event and Festival Management,2025,16(2):229-246.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[14]Yang F ,Xiao M ,Xu K .TODIM-EDAS decision-making framework for emergency management capability evaluation of large-scale sports events under the background of rural revitalization[J].Soft Computing,2025,29(11-12):1-13.</w:t>
            </w:r>
          </w:p>
          <w:p>
            <w:pPr>
              <w:spacing w:line="360" w:lineRule="auto"/>
              <w:ind w:firstLine="480" w:firstLineChars="200"/>
              <w:jc w:val="left"/>
            </w:pPr>
            <w:r>
              <w:rPr>
                <w:rFonts w:hint="eastAsia" w:ascii="宋体" w:hAnsi="宋体" w:cs="宋体"/>
                <w:sz w:val="24"/>
                <w:szCs w:val="24"/>
              </w:rPr>
              <w:t>[15]Sun B ,Liu N .Research on risk management of sports event operations in SMEs[J].Business Administration and Management,2025,7(1)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技术要求: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1</w:t>
            </w:r>
            <w:r>
              <w:rPr>
                <w:rFonts w:ascii="宋体" w:hAnsi="宋体" w:cs="宋体"/>
                <w:sz w:val="24"/>
                <w:szCs w:val="24"/>
              </w:rPr>
              <w:t>.后</w:t>
            </w:r>
            <w:r>
              <w:rPr>
                <w:rFonts w:hint="eastAsia" w:ascii="宋体" w:hAnsi="宋体" w:cs="宋体"/>
                <w:sz w:val="24"/>
                <w:szCs w:val="24"/>
              </w:rPr>
              <w:t>端：Spring Boot 构建 REST 服务；MyBatis完成 ORM 与分页；Spring Security + JWT 实现认证授权与会话安全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宋体" w:hAnsi="宋体" w:cs="宋体"/>
                <w:sz w:val="24"/>
                <w:szCs w:val="24"/>
              </w:rPr>
              <w:t>前端：Vue（配合 Element组件库）构建组件化界面；Axios 对接 API；前端路由与状态管理保证复杂流程的可维护性。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sz w:val="24"/>
                <w:szCs w:val="24"/>
              </w:rPr>
              <w:t>数据库：MySQL 设计用户、项目、赛程、分组/道次、报名、成绩、奖项、公告、申诉、统计与审计日志等表；通过外键/唯一约束与触发器（可选）保障一致性与完整性，关键查询建立复合索引。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hint="eastAsia" w:ascii="宋体" w:hAnsi="宋体" w:cs="宋体"/>
                <w:sz w:val="24"/>
                <w:szCs w:val="24"/>
              </w:rPr>
              <w:t>可视化与报表：ECharts 实现报名趋势、项目分布、成绩统计、获奖名单与参赛率等图表；导出 CSV/Excel/PDF 报表。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5.</w:t>
            </w:r>
            <w:r>
              <w:rPr>
                <w:rFonts w:hint="eastAsia" w:ascii="宋体" w:hAnsi="宋体" w:cs="宋体"/>
                <w:sz w:val="24"/>
                <w:szCs w:val="24"/>
              </w:rPr>
              <w:t>工程与部署：提交可运行源码与脚本，提供环境变量样例与初始化 SQL；本地与服务器均可部署，支持基础日志与异常告警。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6.</w:t>
            </w:r>
            <w:r>
              <w:rPr>
                <w:rFonts w:hint="eastAsia" w:ascii="宋体" w:hAnsi="宋体" w:cs="宋体"/>
                <w:sz w:val="24"/>
                <w:szCs w:val="24"/>
              </w:rPr>
              <w:t>质量控制：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完成</w:t>
            </w:r>
            <w:r>
              <w:rPr>
                <w:rFonts w:hint="eastAsia" w:ascii="宋体" w:hAnsi="宋体" w:cs="宋体"/>
                <w:sz w:val="24"/>
                <w:szCs w:val="24"/>
              </w:rPr>
              <w:t>覆盖率目标、接口契约测试、性能基线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的设计</w:t>
            </w:r>
            <w:r>
              <w:rPr>
                <w:rFonts w:hint="eastAsia" w:ascii="宋体" w:hAnsi="宋体" w:cs="宋体"/>
                <w:sz w:val="24"/>
                <w:szCs w:val="24"/>
              </w:rPr>
              <w:t>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注意事项：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系统设计要充分结合实际需求，确保功能可行且易维护；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开发中重视系统扩展性与安全性设计，为后期功能升级留有接口；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进行模块化与分层设计，严格遵循代码规范与开发文档要求；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测试阶段需确保主要功能模块通过功能、性能与安全测试；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全过程保持文档记录，形成完整的需求分析、设计文档、测试报告与用户手册。</w:t>
            </w:r>
          </w:p>
        </w:tc>
      </w:tr>
      <w:tr>
        <w:trPr>
          <w:trHeight w:val="702" w:hRule="atLeast"/>
        </w:trPr>
        <w:tc>
          <w:tcPr>
            <w:tcW w:w="600" w:type="dxa"/>
            <w:vMerge w:val="restart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进度安排</w:t>
            </w:r>
          </w:p>
        </w:tc>
        <w:tc>
          <w:tcPr>
            <w:tcW w:w="2925" w:type="dxa"/>
            <w:gridSpan w:val="3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起止日期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主要任务</w:t>
            </w:r>
          </w:p>
        </w:tc>
      </w:tr>
      <w:tr>
        <w:trPr>
          <w:trHeight w:val="697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1</w:t>
            </w:r>
          </w:p>
        </w:tc>
        <w:tc>
          <w:tcPr>
            <w:tcW w:w="2194" w:type="dxa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2025年10月17日-2025年11月9日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1.完成国内外相关文献查阅与梳理，明确课题研究意义、核心内容及研究方法；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2.撰写开题报告，确定研究思路与技术路线；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3.按学部安排参加开题答辩，记录答辩意见。</w:t>
            </w:r>
          </w:p>
        </w:tc>
      </w:tr>
      <w:tr>
        <w:trPr>
          <w:trHeight w:val="653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2</w:t>
            </w:r>
          </w:p>
        </w:tc>
        <w:tc>
          <w:tcPr>
            <w:tcW w:w="2194" w:type="dxa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2025年11月10日-2025年12月21日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1.开展实验、社会调查、数据采集与分析等核心研究工作，形成阶段性研究记录；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2.撰写中期研究报告，总结已完成工作、现存问题及后续计划。</w:t>
            </w:r>
          </w:p>
        </w:tc>
      </w:tr>
      <w:tr>
        <w:trPr>
          <w:trHeight w:val="681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3</w:t>
            </w:r>
          </w:p>
        </w:tc>
        <w:tc>
          <w:tcPr>
            <w:tcW w:w="2194" w:type="dxa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2025年12月22日-2026年01月4日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参加学部组织的中期检查，汇报研究进度。</w:t>
            </w:r>
          </w:p>
        </w:tc>
      </w:tr>
      <w:tr>
        <w:trPr>
          <w:trHeight w:val="579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4</w:t>
            </w:r>
          </w:p>
        </w:tc>
        <w:tc>
          <w:tcPr>
            <w:tcW w:w="2194" w:type="dxa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2026年1月5日-2026年4月5日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1.依据研究成果撰写论文初稿，确保覆盖全部研究内容，符合《郑州西亚斯学院本科毕业论文（设计）撰写规范》；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2.提交初稿至指导教师审核，根据意见修改内容、调整格式。</w:t>
            </w:r>
          </w:p>
        </w:tc>
      </w:tr>
      <w:tr>
        <w:trPr>
          <w:trHeight w:val="615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5</w:t>
            </w:r>
          </w:p>
        </w:tc>
        <w:tc>
          <w:tcPr>
            <w:tcW w:w="2194" w:type="dxa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2026年4月6日-2026年5月10日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1.参加预答辩，结合预答辩意见修改论文，形成终稿；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2.提交终稿并通过 “维普” 平台进行学术不端检测；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3.若重复率＞25%，需修改降重后重新提交检测；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4.准备答辩PPT，参加正式答辩，记录答辩意见，明确后续修改要求。</w:t>
            </w:r>
          </w:p>
        </w:tc>
      </w:tr>
      <w:tr>
        <w:trPr>
          <w:trHeight w:val="615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6</w:t>
            </w:r>
          </w:p>
        </w:tc>
        <w:tc>
          <w:tcPr>
            <w:tcW w:w="2194" w:type="dxa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2026年5月11日-2026年5月17日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1.根据正式答辩意见修改论文，完成最终版本；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2.对修改后的论文重新查重，确保重复率仍符合要求；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3.将论文胶装，经指导教师签字确认后提交存档。</w:t>
            </w:r>
          </w:p>
        </w:tc>
      </w:tr>
      <w:tr>
        <w:trPr>
          <w:trHeight w:val="1325" w:hRule="atLeast"/>
        </w:trPr>
        <w:tc>
          <w:tcPr>
            <w:tcW w:w="4819" w:type="dxa"/>
            <w:gridSpan w:val="6"/>
            <w:noWrap/>
          </w:tcPr>
          <w:p>
            <w:pPr>
              <w:spacing w:line="360" w:lineRule="auto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指导教师签字：</w:t>
            </w:r>
          </w:p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  <w:p>
            <w:pPr>
              <w:spacing w:line="360" w:lineRule="auto"/>
              <w:ind w:left="461" w:firstLine="480" w:firstLineChars="200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                年    月    日</w:t>
            </w:r>
          </w:p>
        </w:tc>
        <w:tc>
          <w:tcPr>
            <w:tcW w:w="4819" w:type="dxa"/>
            <w:gridSpan w:val="3"/>
            <w:noWrap/>
          </w:tcPr>
          <w:p>
            <w:pPr>
              <w:spacing w:line="360" w:lineRule="auto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专业负责人签字：</w:t>
            </w:r>
          </w:p>
          <w:p>
            <w:pPr>
              <w:spacing w:line="360" w:lineRule="auto"/>
              <w:ind w:left="461" w:hanging="461"/>
              <w:rPr>
                <w:rFonts w:ascii="宋体" w:hAnsi="宋体" w:cs="宋体"/>
                <w:sz w:val="24"/>
                <w:szCs w:val="24"/>
              </w:rPr>
            </w:pPr>
          </w:p>
          <w:p>
            <w:pPr>
              <w:spacing w:line="360" w:lineRule="auto"/>
              <w:ind w:left="461" w:firstLine="480" w:firstLineChars="200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                年    月    日</w:t>
            </w:r>
          </w:p>
        </w:tc>
      </w:tr>
    </w:tbl>
    <w:p>
      <w:pPr>
        <w:jc w:val="left"/>
        <w:rPr>
          <w:rFonts w:ascii="仿宋" w:hAnsi="仿宋" w:eastAsia="仿宋" w:cs="仿宋"/>
        </w:rPr>
      </w:pPr>
    </w:p>
    <w:sectPr>
      <w:pgSz w:w="11906" w:h="16838"/>
      <w:pgMar w:top="1440" w:right="1800" w:bottom="1118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DE0D84"/>
    <w:multiLevelType w:val="singleLevel"/>
    <w:tmpl w:val="FBDE0D8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TMsImhkaWQiOiJkN2IzMzkzYTAzYTUyYzkzMjcwN2JiMThlYTBlNTQyNiIsInVzZXJDb3VudCI6MX0="/>
  </w:docVars>
  <w:rsids>
    <w:rsidRoot w:val="47BD7218"/>
    <w:rsid w:val="00154F0B"/>
    <w:rsid w:val="001A768E"/>
    <w:rsid w:val="00210F2F"/>
    <w:rsid w:val="00431A51"/>
    <w:rsid w:val="00457CA3"/>
    <w:rsid w:val="006D4FFF"/>
    <w:rsid w:val="008E7D78"/>
    <w:rsid w:val="00C32876"/>
    <w:rsid w:val="00D55263"/>
    <w:rsid w:val="00D728CC"/>
    <w:rsid w:val="03D52F56"/>
    <w:rsid w:val="06711951"/>
    <w:rsid w:val="06C61153"/>
    <w:rsid w:val="0E9236F0"/>
    <w:rsid w:val="194976FD"/>
    <w:rsid w:val="206D5BAD"/>
    <w:rsid w:val="2CA5450B"/>
    <w:rsid w:val="2E487897"/>
    <w:rsid w:val="33BD1265"/>
    <w:rsid w:val="377F17F7"/>
    <w:rsid w:val="394455A6"/>
    <w:rsid w:val="41746A94"/>
    <w:rsid w:val="45390767"/>
    <w:rsid w:val="47BD7218"/>
    <w:rsid w:val="47DE1152"/>
    <w:rsid w:val="4E0B6A19"/>
    <w:rsid w:val="4FFCFF07"/>
    <w:rsid w:val="51502229"/>
    <w:rsid w:val="51605425"/>
    <w:rsid w:val="521F48F5"/>
    <w:rsid w:val="52BF16AF"/>
    <w:rsid w:val="563E3518"/>
    <w:rsid w:val="566D22F9"/>
    <w:rsid w:val="593378B8"/>
    <w:rsid w:val="5A9E201C"/>
    <w:rsid w:val="6F011519"/>
    <w:rsid w:val="7EFF49D1"/>
    <w:rsid w:val="EF5B649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2"/>
    <w:basedOn w:val="1"/>
    <w:qFormat/>
    <w:uiPriority w:val="0"/>
    <w:pPr>
      <w:spacing w:after="120" w:line="480" w:lineRule="auto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itzhan/Library/Containers/com.kingsoft.wpsoffice.mac/Data/C:\Users\Lenovo\AppData\Roaming\kingsoft\office6\templates\download\67196367-39a6-46ef-9f98-d60debb83760\&#23398;&#38498;&#26412;&#31185;&#29983;&#27605;&#19994;&#35770;&#25991;&#65288;&#35774;&#35745;&#65289;&#20219;&#21153;&#20070;.doc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学院本科生毕业论文（设计）任务书.doc.docx</Template>
  <Pages>4</Pages>
  <Words>1974</Words>
  <Characters>2422</Characters>
  <Lines>18</Lines>
  <Paragraphs>5</Paragraphs>
  <TotalTime>51</TotalTime>
  <ScaleCrop>false</ScaleCrop>
  <LinksUpToDate>false</LinksUpToDate>
  <CharactersWithSpaces>2573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2024-01-15T12:49:00Z</dcterms:created>
  <dc:creator>· aldl</dc:creator>
  <cp:lastModifiedBy>秋</cp:lastModifiedBy>
  <cp:lastPrinted>2024-01-16T01:49:00Z</cp:lastPrinted>
  <dcterms:modified xsi:type="dcterms:W3CDTF">2025-11-03T20:12:43Z</dcterms:modified>
  <dc:title>商洛学院本科生毕业论文（设计）任务书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KSOTemplateUUID">
    <vt:lpwstr>v1.0_mb_nY/+QcjytlEDoayUwg9Y3w==</vt:lpwstr>
  </property>
  <property fmtid="{D5CDD505-2E9C-101B-9397-08002B2CF9AE}" pid="4" name="ICV">
    <vt:lpwstr>423A75517A4AB263D1800869DC8BF0EA_43</vt:lpwstr>
  </property>
  <property fmtid="{D5CDD505-2E9C-101B-9397-08002B2CF9AE}" pid="5" name="KSOTemplateDocerSaveRecord">
    <vt:lpwstr>eyJoZGlkIjoiMzgwNjA0OTFhZjAxYmEwMWEyN2VlNmRjMmZiMGEzMTMiLCJ1c2VySWQiOiIzOTE2NDY0NzUifQ==</vt:lpwstr>
  </property>
</Properties>
</file>